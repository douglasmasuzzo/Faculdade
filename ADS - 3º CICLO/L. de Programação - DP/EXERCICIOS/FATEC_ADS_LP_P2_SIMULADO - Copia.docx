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tbl>
      <w:tblPr>
        <w:tblW w:w="11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778"/>
        <w:gridCol w:w="4869"/>
        <w:gridCol w:w="713"/>
      </w:tblGrid>
      <w:tr w:rsidRPr="001439F4" w:rsidR="00F642CB" w:rsidTr="00717E68" w14:paraId="650FEA3D" w14:textId="77777777">
        <w:trPr>
          <w:trHeight w:val="594"/>
        </w:trPr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Pr="001439F4" w:rsidR="00F642CB" w:rsidP="0060771C" w:rsidRDefault="009B729F" w14:paraId="650FEA37" w14:textId="77777777">
            <w:pPr>
              <w:pStyle w:val="Cabealho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Curso</w:t>
            </w:r>
            <w:r w:rsidRPr="001439F4" w:rsidR="00F642CB">
              <w:rPr>
                <w:rFonts w:ascii="Tahoma" w:hAnsi="Tahoma" w:cs="Tahoma"/>
                <w:b/>
                <w:sz w:val="20"/>
              </w:rPr>
              <w:t>:</w:t>
            </w:r>
            <w:r w:rsidRPr="001439F4" w:rsidR="00FA6E7D">
              <w:rPr>
                <w:rFonts w:ascii="Tahoma" w:hAnsi="Tahoma" w:cs="Tahoma"/>
                <w:b/>
                <w:sz w:val="20"/>
              </w:rPr>
              <w:t xml:space="preserve"> </w:t>
            </w:r>
            <w:r w:rsidR="00E44D8A">
              <w:rPr>
                <w:rFonts w:ascii="Tahoma" w:hAnsi="Tahoma" w:cs="Tahoma"/>
                <w:i/>
                <w:sz w:val="20"/>
              </w:rPr>
              <w:t xml:space="preserve">Análise </w:t>
            </w:r>
            <w:r w:rsidR="008C225D">
              <w:rPr>
                <w:rFonts w:ascii="Tahoma" w:hAnsi="Tahoma" w:cs="Tahoma"/>
                <w:i/>
                <w:sz w:val="20"/>
              </w:rPr>
              <w:t xml:space="preserve">e Desenvolvimento de </w:t>
            </w:r>
            <w:r w:rsidR="00E44D8A">
              <w:rPr>
                <w:rFonts w:ascii="Tahoma" w:hAnsi="Tahoma" w:cs="Tahoma"/>
                <w:i/>
                <w:sz w:val="20"/>
              </w:rPr>
              <w:t>Sistemas</w:t>
            </w:r>
          </w:p>
          <w:p w:rsidRPr="001439F4" w:rsidR="009B729F" w:rsidP="009B729F" w:rsidRDefault="009B729F" w14:paraId="650FEA38" w14:textId="71FBB546">
            <w:pPr>
              <w:pStyle w:val="Cabealho"/>
              <w:rPr>
                <w:rFonts w:ascii="Tahoma" w:hAnsi="Tahoma" w:cs="Tahoma"/>
                <w:sz w:val="20"/>
              </w:rPr>
            </w:pPr>
            <w:r w:rsidRPr="001439F4">
              <w:rPr>
                <w:rFonts w:ascii="Tahoma" w:hAnsi="Tahoma" w:cs="Tahoma"/>
                <w:b/>
                <w:sz w:val="20"/>
              </w:rPr>
              <w:t xml:space="preserve">Disciplina: </w:t>
            </w:r>
            <w:r w:rsidR="00035A5F">
              <w:rPr>
                <w:rFonts w:ascii="Tahoma" w:hAnsi="Tahoma" w:cs="Tahoma"/>
                <w:i/>
                <w:sz w:val="20"/>
              </w:rPr>
              <w:t>Linguagem de Programação</w:t>
            </w:r>
          </w:p>
          <w:p w:rsidRPr="001439F4" w:rsidR="00FA6E7D" w:rsidP="00FA6E7D" w:rsidRDefault="00F642CB" w14:paraId="650FEA39" w14:textId="4557BC1D">
            <w:pPr>
              <w:pStyle w:val="Cabealho"/>
              <w:rPr>
                <w:rFonts w:ascii="Tahoma" w:hAnsi="Tahoma" w:cs="Tahoma"/>
                <w:i/>
                <w:sz w:val="20"/>
              </w:rPr>
            </w:pPr>
            <w:r w:rsidRPr="001439F4">
              <w:rPr>
                <w:rFonts w:ascii="Tahoma" w:hAnsi="Tahoma" w:cs="Tahoma"/>
                <w:b/>
                <w:sz w:val="20"/>
              </w:rPr>
              <w:t>Turno:</w:t>
            </w:r>
            <w:r w:rsidRPr="001439F4">
              <w:rPr>
                <w:rFonts w:ascii="Tahoma" w:hAnsi="Tahoma" w:cs="Tahoma"/>
                <w:i/>
                <w:sz w:val="20"/>
              </w:rPr>
              <w:t xml:space="preserve"> </w:t>
            </w:r>
            <w:r w:rsidR="00B43AFD">
              <w:rPr>
                <w:rFonts w:ascii="Tahoma" w:hAnsi="Tahoma" w:cs="Tahoma"/>
                <w:i/>
                <w:sz w:val="20"/>
              </w:rPr>
              <w:t xml:space="preserve"> </w:t>
            </w:r>
          </w:p>
          <w:p w:rsidRPr="00DE5746" w:rsidR="001439F4" w:rsidP="005F2F87" w:rsidRDefault="00F642CB" w14:paraId="650FEA3A" w14:textId="325628E4">
            <w:pPr>
              <w:pStyle w:val="Cabealho"/>
              <w:tabs>
                <w:tab w:val="clear" w:pos="4252"/>
                <w:tab w:val="clear" w:pos="8504"/>
                <w:tab w:val="center" w:pos="2781"/>
              </w:tabs>
              <w:rPr>
                <w:rFonts w:ascii="Tahoma" w:hAnsi="Tahoma" w:cs="Tahoma"/>
                <w:bCs/>
                <w:i/>
                <w:sz w:val="20"/>
              </w:rPr>
            </w:pPr>
            <w:r w:rsidRPr="001439F4">
              <w:rPr>
                <w:rFonts w:ascii="Tahoma" w:hAnsi="Tahoma" w:cs="Tahoma"/>
                <w:b/>
                <w:sz w:val="20"/>
              </w:rPr>
              <w:t>Tipo de Avaliação:</w:t>
            </w:r>
            <w:r w:rsidR="00AB686F">
              <w:rPr>
                <w:rFonts w:ascii="Tahoma" w:hAnsi="Tahoma" w:cs="Tahoma"/>
                <w:b/>
                <w:sz w:val="20"/>
              </w:rPr>
              <w:t xml:space="preserve"> </w:t>
            </w:r>
            <w:r w:rsidR="005F2F87">
              <w:rPr>
                <w:rFonts w:ascii="Tahoma" w:hAnsi="Tahoma" w:cs="Tahoma"/>
                <w:bCs/>
                <w:sz w:val="20"/>
              </w:rPr>
              <w:t>SIMULADO P</w:t>
            </w:r>
            <w:r w:rsidR="0075313B">
              <w:rPr>
                <w:rFonts w:ascii="Tahoma" w:hAnsi="Tahoma" w:cs="Tahoma"/>
                <w:bCs/>
                <w:sz w:val="20"/>
              </w:rPr>
              <w:t>2</w:t>
            </w:r>
            <w:r w:rsidR="005F2F87">
              <w:rPr>
                <w:rFonts w:ascii="Tahoma" w:hAnsi="Tahoma" w:cs="Tahoma"/>
                <w:bCs/>
                <w:sz w:val="20"/>
              </w:rPr>
              <w:tab/>
            </w:r>
          </w:p>
        </w:tc>
        <w:tc>
          <w:tcPr>
            <w:tcW w:w="55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1439F4" w:rsidR="00F642CB" w:rsidP="00FA6E7D" w:rsidRDefault="00F642CB" w14:paraId="650FEA3B" w14:textId="77777777">
            <w:pPr>
              <w:pStyle w:val="Cabealho"/>
              <w:rPr>
                <w:rFonts w:ascii="Tahoma" w:hAnsi="Tahoma" w:cs="Tahoma"/>
                <w:i/>
                <w:sz w:val="20"/>
              </w:rPr>
            </w:pPr>
            <w:r w:rsidRPr="001439F4">
              <w:rPr>
                <w:rFonts w:ascii="Tahoma" w:hAnsi="Tahoma" w:cs="Tahoma"/>
                <w:b/>
                <w:sz w:val="20"/>
              </w:rPr>
              <w:t>Professor:</w:t>
            </w:r>
            <w:r w:rsidRPr="001439F4">
              <w:rPr>
                <w:rFonts w:ascii="Tahoma" w:hAnsi="Tahoma" w:cs="Tahoma"/>
                <w:i/>
                <w:sz w:val="20"/>
              </w:rPr>
              <w:t xml:space="preserve"> </w:t>
            </w:r>
            <w:r w:rsidR="00E44D8A">
              <w:rPr>
                <w:rFonts w:ascii="Tahoma" w:hAnsi="Tahoma" w:cs="Tahoma"/>
                <w:i/>
                <w:sz w:val="20"/>
              </w:rPr>
              <w:t>Vagner Macedo</w:t>
            </w:r>
          </w:p>
          <w:p w:rsidRPr="001439F4" w:rsidR="009B729F" w:rsidP="009B729F" w:rsidRDefault="009424F6" w14:paraId="650FEA3C" w14:textId="77777777">
            <w:pPr>
              <w:pStyle w:val="Cabealho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50FEAAE" wp14:editId="650FEAAF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31115</wp:posOffset>
                      </wp:positionV>
                      <wp:extent cx="1076325" cy="400050"/>
                      <wp:effectExtent l="5080" t="5715" r="13970" b="13335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style="position:absolute;margin-left:36.25pt;margin-top:2.45pt;width:84.75pt;height:31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3171C3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"/>
                  </w:pict>
                </mc:Fallback>
              </mc:AlternateContent>
            </w:r>
            <w:r w:rsidRPr="001439F4" w:rsidR="00FA6E7D">
              <w:rPr>
                <w:rFonts w:ascii="Tahoma" w:hAnsi="Tahoma" w:cs="Tahoma"/>
                <w:b/>
                <w:sz w:val="20"/>
              </w:rPr>
              <w:t>NOTA</w:t>
            </w:r>
          </w:p>
        </w:tc>
      </w:tr>
      <w:tr w:rsidRPr="001439F4" w:rsidR="00F642CB" w:rsidTr="00717E68" w14:paraId="650FEA3F" w14:textId="77777777">
        <w:trPr>
          <w:gridAfter w:val="1"/>
          <w:wAfter w:w="713" w:type="dxa"/>
          <w:trHeight w:val="389"/>
        </w:trPr>
        <w:tc>
          <w:tcPr>
            <w:tcW w:w="10647" w:type="dxa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</w:tcPr>
          <w:p w:rsidRPr="001439F4" w:rsidR="00F642CB" w:rsidP="00717E68" w:rsidRDefault="00717E68" w14:paraId="650FEA3E" w14:textId="7B0FB568">
            <w:pPr>
              <w:pStyle w:val="Cabealho"/>
              <w:spacing w:before="120"/>
              <w:rPr>
                <w:rFonts w:ascii="Tahoma" w:hAnsi="Tahoma" w:cs="Tahoma"/>
                <w:sz w:val="20"/>
                <w:u w:val="single"/>
              </w:rPr>
            </w:pPr>
            <w:r>
              <w:rPr>
                <w:rFonts w:ascii="Tahoma" w:hAnsi="Tahoma" w:cs="Tahoma"/>
                <w:b/>
                <w:sz w:val="20"/>
              </w:rPr>
              <w:t>Aluno</w:t>
            </w:r>
            <w:r w:rsidRPr="001439F4" w:rsidR="001439F4">
              <w:rPr>
                <w:rFonts w:ascii="Tahoma" w:hAnsi="Tahoma" w:cs="Tahoma"/>
                <w:b/>
                <w:sz w:val="20"/>
              </w:rPr>
              <w:t>:</w:t>
            </w:r>
            <w:r w:rsidRPr="001439F4" w:rsidR="00F642CB">
              <w:rPr>
                <w:rFonts w:ascii="Tahoma" w:hAnsi="Tahoma" w:cs="Tahoma"/>
                <w:b/>
                <w:sz w:val="20"/>
              </w:rPr>
              <w:t>_</w:t>
            </w:r>
            <w:r w:rsidRPr="001439F4" w:rsidR="001439F4">
              <w:rPr>
                <w:rFonts w:ascii="Tahoma" w:hAnsi="Tahoma" w:cs="Tahoma"/>
                <w:sz w:val="20"/>
                <w:u w:val="single"/>
              </w:rPr>
              <w:t xml:space="preserve">  </w:t>
            </w:r>
            <w:r>
              <w:rPr>
                <w:rFonts w:ascii="Tahoma" w:hAnsi="Tahoma" w:cs="Tahoma"/>
                <w:sz w:val="20"/>
                <w:u w:val="single"/>
              </w:rPr>
              <w:t xml:space="preserve">         </w:t>
            </w:r>
            <w:r w:rsidRPr="001439F4" w:rsidR="001439F4">
              <w:rPr>
                <w:rFonts w:ascii="Tahoma" w:hAnsi="Tahoma" w:cs="Tahoma"/>
                <w:sz w:val="20"/>
                <w:u w:val="single"/>
              </w:rPr>
              <w:t xml:space="preserve">             </w:t>
            </w:r>
            <w:r w:rsidRPr="001439F4" w:rsidR="00F642CB">
              <w:rPr>
                <w:rFonts w:ascii="Tahoma" w:hAnsi="Tahoma" w:cs="Tahoma"/>
                <w:b/>
                <w:sz w:val="20"/>
              </w:rPr>
              <w:t>________________________</w:t>
            </w:r>
            <w:r w:rsidRPr="001439F4" w:rsidR="001439F4">
              <w:rPr>
                <w:rFonts w:ascii="Tahoma" w:hAnsi="Tahoma" w:cs="Tahoma"/>
                <w:sz w:val="20"/>
                <w:u w:val="single"/>
              </w:rPr>
              <w:t xml:space="preserve">            </w:t>
            </w:r>
            <w:r w:rsidRPr="001439F4" w:rsidR="00F642CB">
              <w:rPr>
                <w:rFonts w:ascii="Tahoma" w:hAnsi="Tahoma" w:cs="Tahoma"/>
                <w:b/>
                <w:sz w:val="20"/>
              </w:rPr>
              <w:t>___</w:t>
            </w:r>
          </w:p>
        </w:tc>
      </w:tr>
    </w:tbl>
    <w:p w:rsidRPr="00A47106" w:rsidR="005A567F" w:rsidP="00A47106" w:rsidRDefault="005A567F" w14:paraId="2CD824C2" w14:textId="191D668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16"/>
          <w:szCs w:val="18"/>
        </w:rPr>
      </w:pPr>
    </w:p>
    <w:p w:rsidR="00A47106" w:rsidP="006A2209" w:rsidRDefault="000F59D9" w14:paraId="5DA94646" w14:textId="638BCD93">
      <w:pPr>
        <w:pStyle w:val="PargrafodaLista"/>
        <w:widowControl w:val="0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16"/>
          <w:szCs w:val="18"/>
        </w:rPr>
      </w:pPr>
      <w:r w:rsidRPr="000F59D9">
        <w:rPr>
          <w:rFonts w:ascii="Arial" w:hAnsi="Arial" w:cs="Arial"/>
          <w:b/>
          <w:bCs/>
          <w:sz w:val="16"/>
          <w:szCs w:val="18"/>
        </w:rPr>
        <w:t>Crie uma aplicação Java que leia um arquivo CSV contendo informações de uma lista de produtos (nome do produto, quantidade e preço). A aplicação deve exibir esses dados em um formato de relatório legível.</w:t>
      </w:r>
      <w:r w:rsidR="00F63485">
        <w:rPr>
          <w:rFonts w:ascii="Arial" w:hAnsi="Arial" w:cs="Arial"/>
          <w:b/>
          <w:bCs/>
          <w:sz w:val="16"/>
          <w:szCs w:val="18"/>
        </w:rPr>
        <w:t xml:space="preserve"> </w:t>
      </w:r>
      <w:r w:rsidRPr="00817608" w:rsidR="00F63485">
        <w:rPr>
          <w:rFonts w:ascii="Arial" w:hAnsi="Arial" w:cs="Arial"/>
          <w:b/>
          <w:bCs/>
          <w:sz w:val="16"/>
          <w:szCs w:val="18"/>
        </w:rPr>
        <w:t>Forneça métodos GET e SET para ambos os atributos.</w:t>
      </w:r>
    </w:p>
    <w:p w:rsidR="000F59D9" w:rsidP="000F59D9" w:rsidRDefault="000F59D9" w14:paraId="540CC6F2" w14:textId="7777777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16"/>
          <w:szCs w:val="18"/>
        </w:rPr>
      </w:pPr>
    </w:p>
    <w:p w:rsidRPr="004268A2" w:rsidR="004268A2" w:rsidP="004268A2" w:rsidRDefault="004268A2" w14:paraId="64E63FE9" w14:textId="36681C2B">
      <w:pPr>
        <w:widowControl w:val="0"/>
        <w:autoSpaceDE w:val="0"/>
        <w:autoSpaceDN w:val="0"/>
        <w:adjustRightInd w:val="0"/>
        <w:ind w:left="360"/>
        <w:jc w:val="both"/>
        <w:rPr>
          <w:rFonts w:ascii="Arial" w:hAnsi="Arial" w:cs="Arial"/>
          <w:sz w:val="16"/>
          <w:szCs w:val="18"/>
        </w:rPr>
      </w:pPr>
      <w:proofErr w:type="spellStart"/>
      <w:proofErr w:type="gramStart"/>
      <w:r w:rsidRPr="004268A2">
        <w:rPr>
          <w:rFonts w:ascii="Arial" w:hAnsi="Arial" w:cs="Arial"/>
          <w:sz w:val="16"/>
          <w:szCs w:val="18"/>
        </w:rPr>
        <w:t>nome,quantidade</w:t>
      </w:r>
      <w:proofErr w:type="gramEnd"/>
      <w:r w:rsidRPr="004268A2">
        <w:rPr>
          <w:rFonts w:ascii="Arial" w:hAnsi="Arial" w:cs="Arial"/>
          <w:sz w:val="16"/>
          <w:szCs w:val="18"/>
        </w:rPr>
        <w:t>,preco</w:t>
      </w:r>
      <w:proofErr w:type="spellEnd"/>
    </w:p>
    <w:p w:rsidRPr="004268A2" w:rsidR="004268A2" w:rsidP="004268A2" w:rsidRDefault="004268A2" w14:paraId="702ECA9F" w14:textId="77777777">
      <w:pPr>
        <w:widowControl w:val="0"/>
        <w:autoSpaceDE w:val="0"/>
        <w:autoSpaceDN w:val="0"/>
        <w:adjustRightInd w:val="0"/>
        <w:ind w:left="360"/>
        <w:jc w:val="both"/>
        <w:rPr>
          <w:rFonts w:ascii="Arial" w:hAnsi="Arial" w:cs="Arial"/>
          <w:sz w:val="16"/>
          <w:szCs w:val="18"/>
        </w:rPr>
      </w:pPr>
      <w:r w:rsidRPr="004268A2">
        <w:rPr>
          <w:rFonts w:ascii="Arial" w:hAnsi="Arial" w:cs="Arial"/>
          <w:sz w:val="16"/>
          <w:szCs w:val="18"/>
        </w:rPr>
        <w:t>Arroz,50,19.99</w:t>
      </w:r>
    </w:p>
    <w:p w:rsidRPr="004268A2" w:rsidR="004268A2" w:rsidP="004268A2" w:rsidRDefault="004268A2" w14:paraId="4E203510" w14:textId="77777777">
      <w:pPr>
        <w:widowControl w:val="0"/>
        <w:autoSpaceDE w:val="0"/>
        <w:autoSpaceDN w:val="0"/>
        <w:adjustRightInd w:val="0"/>
        <w:ind w:left="360"/>
        <w:jc w:val="both"/>
        <w:rPr>
          <w:rFonts w:ascii="Arial" w:hAnsi="Arial" w:cs="Arial"/>
          <w:sz w:val="16"/>
          <w:szCs w:val="18"/>
        </w:rPr>
      </w:pPr>
      <w:r w:rsidRPr="004268A2">
        <w:rPr>
          <w:rFonts w:ascii="Arial" w:hAnsi="Arial" w:cs="Arial"/>
          <w:sz w:val="16"/>
          <w:szCs w:val="18"/>
        </w:rPr>
        <w:t>Feijao,100,7.50</w:t>
      </w:r>
    </w:p>
    <w:p w:rsidRPr="004268A2" w:rsidR="000F59D9" w:rsidP="004268A2" w:rsidRDefault="004268A2" w14:paraId="50C6036D" w14:textId="44A09807">
      <w:pPr>
        <w:widowControl w:val="0"/>
        <w:autoSpaceDE w:val="0"/>
        <w:autoSpaceDN w:val="0"/>
        <w:adjustRightInd w:val="0"/>
        <w:ind w:left="360"/>
        <w:jc w:val="both"/>
        <w:rPr>
          <w:rFonts w:ascii="Arial" w:hAnsi="Arial" w:cs="Arial"/>
          <w:sz w:val="16"/>
          <w:szCs w:val="18"/>
        </w:rPr>
      </w:pPr>
      <w:r w:rsidRPr="004268A2">
        <w:rPr>
          <w:rFonts w:ascii="Arial" w:hAnsi="Arial" w:cs="Arial"/>
          <w:sz w:val="16"/>
          <w:szCs w:val="18"/>
        </w:rPr>
        <w:t>Macarrao,200,3.25</w:t>
      </w:r>
    </w:p>
    <w:p w:rsidR="00674643" w:rsidRDefault="00674643" w14:paraId="18DB5E9E" w14:textId="105F4D4B">
      <w:pPr>
        <w:rPr>
          <w:rFonts w:ascii="Arial" w:hAnsi="Arial" w:cs="Arial"/>
          <w:sz w:val="16"/>
          <w:szCs w:val="18"/>
        </w:rPr>
      </w:pPr>
    </w:p>
    <w:p w:rsidR="0067695E" w:rsidP="7B8A2528" w:rsidRDefault="0071664D" w14:paraId="0A285288" w14:textId="77777777" w14:noSpellErr="1">
      <w:pPr>
        <w:pStyle w:val="PargrafodaLista"/>
        <w:widowControl w:val="0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Arial" w:hAnsi="Arial" w:cs="Arial"/>
          <w:b w:val="1"/>
          <w:bCs w:val="1"/>
          <w:sz w:val="16"/>
          <w:szCs w:val="16"/>
          <w:highlight w:val="yellow"/>
        </w:rPr>
      </w:pPr>
      <w:r w:rsidRPr="7B8A2528" w:rsidR="0071664D">
        <w:rPr>
          <w:rFonts w:ascii="Arial" w:hAnsi="Arial" w:cs="Arial"/>
          <w:b w:val="1"/>
          <w:bCs w:val="1"/>
          <w:sz w:val="16"/>
          <w:szCs w:val="16"/>
          <w:highlight w:val="yellow"/>
        </w:rPr>
        <w:t xml:space="preserve">Crie uma classe </w:t>
      </w:r>
      <w:r w:rsidRPr="7B8A2528" w:rsidR="0071664D">
        <w:rPr>
          <w:rFonts w:ascii="Arial" w:hAnsi="Arial" w:cs="Arial"/>
          <w:sz w:val="16"/>
          <w:szCs w:val="16"/>
          <w:highlight w:val="yellow"/>
        </w:rPr>
        <w:t>Aluno</w:t>
      </w:r>
      <w:r w:rsidRPr="7B8A2528" w:rsidR="0071664D">
        <w:rPr>
          <w:rFonts w:ascii="Arial" w:hAnsi="Arial" w:cs="Arial"/>
          <w:b w:val="1"/>
          <w:bCs w:val="1"/>
          <w:sz w:val="16"/>
          <w:szCs w:val="16"/>
          <w:highlight w:val="yellow"/>
        </w:rPr>
        <w:t xml:space="preserve"> que tem atributos para o nome do aluno e uma lista de notas.</w:t>
      </w:r>
    </w:p>
    <w:p w:rsidR="0067695E" w:rsidP="0067695E" w:rsidRDefault="0071664D" w14:paraId="3A9A9025" w14:textId="77777777">
      <w:pPr>
        <w:pStyle w:val="PargrafodaLista"/>
        <w:widowControl w:val="0"/>
        <w:numPr>
          <w:ilvl w:val="1"/>
          <w:numId w:val="10"/>
        </w:num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16"/>
          <w:szCs w:val="18"/>
        </w:rPr>
      </w:pPr>
      <w:r w:rsidRPr="0071664D">
        <w:rPr>
          <w:rFonts w:ascii="Arial" w:hAnsi="Arial" w:cs="Arial"/>
          <w:b/>
          <w:bCs/>
          <w:sz w:val="16"/>
          <w:szCs w:val="18"/>
        </w:rPr>
        <w:t xml:space="preserve">Implemente métodos </w:t>
      </w:r>
      <w:proofErr w:type="spellStart"/>
      <w:r w:rsidRPr="0071664D">
        <w:rPr>
          <w:rFonts w:ascii="Arial" w:hAnsi="Arial" w:cs="Arial"/>
          <w:sz w:val="16"/>
          <w:szCs w:val="18"/>
        </w:rPr>
        <w:t>get</w:t>
      </w:r>
      <w:proofErr w:type="spellEnd"/>
      <w:r w:rsidRPr="0071664D">
        <w:rPr>
          <w:rFonts w:ascii="Arial" w:hAnsi="Arial" w:cs="Arial"/>
          <w:b/>
          <w:bCs/>
          <w:sz w:val="16"/>
          <w:szCs w:val="18"/>
        </w:rPr>
        <w:t xml:space="preserve"> e </w:t>
      </w:r>
      <w:r w:rsidRPr="0071664D">
        <w:rPr>
          <w:rFonts w:ascii="Arial" w:hAnsi="Arial" w:cs="Arial"/>
          <w:sz w:val="16"/>
          <w:szCs w:val="18"/>
        </w:rPr>
        <w:t>set</w:t>
      </w:r>
      <w:r w:rsidRPr="0071664D">
        <w:rPr>
          <w:rFonts w:ascii="Arial" w:hAnsi="Arial" w:cs="Arial"/>
          <w:b/>
          <w:bCs/>
          <w:sz w:val="16"/>
          <w:szCs w:val="18"/>
        </w:rPr>
        <w:t xml:space="preserve"> para o nome e as notas.</w:t>
      </w:r>
      <w:r w:rsidRPr="0071664D">
        <w:rPr>
          <w:rFonts w:ascii="Arial" w:hAnsi="Arial" w:cs="Arial"/>
          <w:b/>
          <w:bCs/>
          <w:sz w:val="16"/>
          <w:szCs w:val="18"/>
        </w:rPr>
        <w:t xml:space="preserve"> </w:t>
      </w:r>
    </w:p>
    <w:p w:rsidR="0067695E" w:rsidP="0067695E" w:rsidRDefault="0071664D" w14:paraId="37F1650D" w14:textId="77777777">
      <w:pPr>
        <w:pStyle w:val="PargrafodaLista"/>
        <w:widowControl w:val="0"/>
        <w:numPr>
          <w:ilvl w:val="1"/>
          <w:numId w:val="10"/>
        </w:num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16"/>
          <w:szCs w:val="18"/>
        </w:rPr>
      </w:pPr>
      <w:r w:rsidRPr="0071664D">
        <w:rPr>
          <w:rFonts w:ascii="Arial" w:hAnsi="Arial" w:cs="Arial"/>
          <w:b/>
          <w:bCs/>
          <w:sz w:val="16"/>
          <w:szCs w:val="18"/>
        </w:rPr>
        <w:t>Adicione um método para calcular a média das notas.</w:t>
      </w:r>
      <w:r>
        <w:rPr>
          <w:rFonts w:ascii="Arial" w:hAnsi="Arial" w:cs="Arial"/>
          <w:b/>
          <w:bCs/>
          <w:sz w:val="16"/>
          <w:szCs w:val="18"/>
        </w:rPr>
        <w:t xml:space="preserve"> </w:t>
      </w:r>
    </w:p>
    <w:p w:rsidRPr="0071664D" w:rsidR="0071664D" w:rsidP="0067695E" w:rsidRDefault="0071664D" w14:paraId="001AB9F8" w14:textId="56989DFA">
      <w:pPr>
        <w:pStyle w:val="PargrafodaLista"/>
        <w:widowControl w:val="0"/>
        <w:numPr>
          <w:ilvl w:val="1"/>
          <w:numId w:val="10"/>
        </w:num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16"/>
          <w:szCs w:val="18"/>
        </w:rPr>
      </w:pPr>
      <w:r w:rsidRPr="7B8A2528" w:rsidR="0071664D">
        <w:rPr>
          <w:rFonts w:ascii="Arial" w:hAnsi="Arial" w:cs="Arial"/>
          <w:b w:val="1"/>
          <w:bCs w:val="1"/>
          <w:sz w:val="16"/>
          <w:szCs w:val="16"/>
        </w:rPr>
        <w:t>I</w:t>
      </w:r>
      <w:r w:rsidRPr="7B8A2528" w:rsidR="0071664D">
        <w:rPr>
          <w:rFonts w:ascii="Arial" w:hAnsi="Arial" w:cs="Arial"/>
          <w:b w:val="1"/>
          <w:bCs w:val="1"/>
          <w:sz w:val="16"/>
          <w:szCs w:val="16"/>
        </w:rPr>
        <w:t xml:space="preserve">nstancie um objeto </w:t>
      </w:r>
      <w:r w:rsidRPr="7B8A2528" w:rsidR="0071664D">
        <w:rPr>
          <w:rFonts w:ascii="Arial" w:hAnsi="Arial" w:cs="Arial"/>
          <w:sz w:val="16"/>
          <w:szCs w:val="16"/>
        </w:rPr>
        <w:t>Aluno</w:t>
      </w:r>
      <w:r w:rsidRPr="7B8A2528" w:rsidR="0071664D">
        <w:rPr>
          <w:rFonts w:ascii="Arial" w:hAnsi="Arial" w:cs="Arial"/>
          <w:b w:val="1"/>
          <w:bCs w:val="1"/>
          <w:sz w:val="16"/>
          <w:szCs w:val="16"/>
        </w:rPr>
        <w:t>, defina suas notas, calcule e exiba a média.</w:t>
      </w:r>
    </w:p>
    <w:p w:rsidR="7B8A2528" w:rsidP="7B8A2528" w:rsidRDefault="7B8A2528" w14:paraId="5ABF4FF2" w14:textId="1DC297F3">
      <w:pPr>
        <w:pStyle w:val="Normal"/>
        <w:widowControl w:val="0"/>
        <w:jc w:val="both"/>
        <w:rPr>
          <w:rFonts w:ascii="Arial" w:hAnsi="Arial" w:cs="Arial"/>
          <w:b w:val="1"/>
          <w:bCs w:val="1"/>
          <w:sz w:val="16"/>
          <w:szCs w:val="16"/>
        </w:rPr>
      </w:pPr>
    </w:p>
    <w:p w:rsidR="74CEA533" w:rsidP="21A172ED" w:rsidRDefault="74CEA533" w14:paraId="7296CFE8" w14:textId="46FD1FF8">
      <w:pPr>
        <w:pStyle w:val="PargrafodaLista"/>
        <w:numPr>
          <w:ilvl w:val="0"/>
          <w:numId w:val="10"/>
        </w:numPr>
        <w:spacing w:before="0" w:beforeAutospacing="off" w:after="0" w:afterAutospacing="off"/>
        <w:ind w:right="0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21A172ED" w:rsidR="74CEA53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Escreva um programa em Java que conte o número de linhas e o número médio de palavras por linha em um arquivo de texto. </w:t>
      </w:r>
    </w:p>
    <w:p w:rsidR="74CEA533" w:rsidP="1461822B" w:rsidRDefault="74CEA533" w14:paraId="4A8D703B" w14:textId="459D6932">
      <w:pPr>
        <w:pStyle w:val="PargrafodaLista"/>
        <w:numPr>
          <w:ilvl w:val="1"/>
          <w:numId w:val="15"/>
        </w:numPr>
        <w:spacing w:before="0" w:beforeAutospacing="off" w:after="0" w:afterAutospacing="off"/>
        <w:ind w:left="720" w:right="0" w:hanging="360"/>
        <w:jc w:val="both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BR"/>
        </w:rPr>
      </w:pPr>
      <w:r w:rsidRPr="1461822B" w:rsidR="74CEA533">
        <w:rPr>
          <w:rFonts w:ascii="Arial" w:hAnsi="Arial" w:eastAsia="Arial" w:cs="Arial"/>
          <w:noProof w:val="0"/>
          <w:sz w:val="22"/>
          <w:szCs w:val="22"/>
          <w:lang w:val="pt-BR"/>
        </w:rPr>
        <w:t>O programa deverá conter tratamento de exceção.</w:t>
      </w:r>
      <w:r>
        <w:tab/>
      </w:r>
    </w:p>
    <w:p w:rsidR="74CEA533" w:rsidP="7B8A2528" w:rsidRDefault="74CEA533" w14:paraId="51CE8540" w14:textId="69481207">
      <w:pPr>
        <w:spacing w:before="0" w:beforeAutospacing="off" w:after="0" w:afterAutospacing="off"/>
        <w:ind w:left="360" w:right="0"/>
        <w:jc w:val="both"/>
      </w:pPr>
      <w:r w:rsidRPr="7B8A2528" w:rsidR="74CEA53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74CEA533" w:rsidP="1461822B" w:rsidRDefault="74CEA533" w14:paraId="3C768ED7" w14:textId="3E1493D6">
      <w:pPr>
        <w:pStyle w:val="PargrafodaLista"/>
        <w:numPr>
          <w:ilvl w:val="0"/>
          <w:numId w:val="10"/>
        </w:numPr>
        <w:spacing w:before="0" w:beforeAutospacing="off" w:after="0" w:afterAutospacing="off"/>
        <w:ind w:right="0"/>
        <w:jc w:val="both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BR"/>
        </w:rPr>
      </w:pPr>
      <w:r w:rsidRPr="1461822B" w:rsidR="74CEA53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Escreva um programa em Java que recebe uma lista de números inteiros do usuário e verifica se a lista está ordenada de forma crescente. O programa deve usar uma </w:t>
      </w:r>
      <w:r w:rsidRPr="1461822B" w:rsidR="74CEA533">
        <w:rPr>
          <w:rFonts w:ascii="Arial" w:hAnsi="Arial" w:eastAsia="Arial" w:cs="Arial"/>
          <w:noProof w:val="0"/>
          <w:sz w:val="22"/>
          <w:szCs w:val="22"/>
          <w:lang w:val="pt-BR"/>
        </w:rPr>
        <w:t>subrotina</w:t>
      </w:r>
      <w:r w:rsidRPr="1461822B" w:rsidR="74CEA53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(método) para realizar essa verificação e outra </w:t>
      </w:r>
      <w:r w:rsidRPr="1461822B" w:rsidR="74CEA533">
        <w:rPr>
          <w:rFonts w:ascii="Arial" w:hAnsi="Arial" w:eastAsia="Arial" w:cs="Arial"/>
          <w:noProof w:val="0"/>
          <w:sz w:val="22"/>
          <w:szCs w:val="22"/>
          <w:lang w:val="pt-BR"/>
        </w:rPr>
        <w:t>subrotina</w:t>
      </w:r>
      <w:r w:rsidRPr="1461822B" w:rsidR="74CEA53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para imprimir o resultado. </w:t>
      </w:r>
      <w:r>
        <w:tab/>
      </w:r>
    </w:p>
    <w:p w:rsidR="74CEA533" w:rsidP="7B8A2528" w:rsidRDefault="74CEA533" w14:paraId="4D48E3B2" w14:textId="2F2213BC">
      <w:pPr>
        <w:spacing w:before="0" w:beforeAutospacing="off" w:after="0" w:afterAutospacing="off"/>
        <w:ind w:left="708" w:right="0"/>
        <w:jc w:val="both"/>
      </w:pPr>
      <w:r w:rsidRPr="1461822B" w:rsidR="74CEA53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0071664D" w:rsidP="1461822B" w:rsidRDefault="0071664D" w14:paraId="78CEF34E" w14:textId="77777777" w14:noSpellErr="1">
      <w:pPr>
        <w:widowControl w:val="0"/>
        <w:autoSpaceDE w:val="0"/>
        <w:autoSpaceDN w:val="0"/>
        <w:adjustRightInd w:val="0"/>
        <w:ind w:left="360"/>
        <w:jc w:val="both"/>
        <w:rPr>
          <w:rFonts w:ascii="Segoe UI" w:hAnsi="Segoe UI" w:cs="Segoe UI"/>
          <w:b w:val="1"/>
          <w:bCs w:val="1"/>
          <w:color w:val="ECECF1"/>
          <w:shd w:val="clear" w:color="auto" w:fill="343541"/>
        </w:rPr>
      </w:pPr>
    </w:p>
    <w:sectPr w:rsidR="0071664D" w:rsidSect="004E061A">
      <w:type w:val="continuous"/>
      <w:pgSz w:w="11906" w:h="16838" w:orient="portrait"/>
      <w:pgMar w:top="720" w:right="720" w:bottom="720" w:left="720" w:header="284" w:footer="1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36B12" w:rsidRDefault="00736B12" w14:paraId="4BBDD4F3" w14:textId="77777777">
      <w:r>
        <w:separator/>
      </w:r>
    </w:p>
  </w:endnote>
  <w:endnote w:type="continuationSeparator" w:id="0">
    <w:p w:rsidR="00736B12" w:rsidRDefault="00736B12" w14:paraId="179E218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36B12" w:rsidRDefault="00736B12" w14:paraId="5FA4CC50" w14:textId="77777777">
      <w:r>
        <w:separator/>
      </w:r>
    </w:p>
  </w:footnote>
  <w:footnote w:type="continuationSeparator" w:id="0">
    <w:p w:rsidR="00736B12" w:rsidRDefault="00736B12" w14:paraId="1A2197C8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2">
    <w:nsid w:val="4b4999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3)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A802AB0"/>
    <w:multiLevelType w:val="hybridMultilevel"/>
    <w:tmpl w:val="030C24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501C9"/>
    <w:multiLevelType w:val="hybridMultilevel"/>
    <w:tmpl w:val="4298155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0794855"/>
    <w:multiLevelType w:val="hybridMultilevel"/>
    <w:tmpl w:val="9E743D92"/>
    <w:lvl w:ilvl="0" w:tplc="BC50BB52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  <w:b/>
      </w:rPr>
    </w:lvl>
    <w:lvl w:ilvl="1" w:tplc="8ED85EC0">
      <w:start w:val="1"/>
      <w:numFmt w:val="lowerLetter"/>
      <w:lvlText w:val="%2 (   ) 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A9B0826"/>
    <w:multiLevelType w:val="multilevel"/>
    <w:tmpl w:val="7702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45103AC9"/>
    <w:multiLevelType w:val="hybridMultilevel"/>
    <w:tmpl w:val="FBC2E856"/>
    <w:lvl w:ilvl="0" w:tplc="0416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46B56323"/>
    <w:multiLevelType w:val="hybridMultilevel"/>
    <w:tmpl w:val="EC18EC6E"/>
    <w:lvl w:ilvl="0" w:tplc="BC50BB52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  <w:b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ABA7A6A"/>
    <w:multiLevelType w:val="multilevel"/>
    <w:tmpl w:val="0852935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50EA6EFD"/>
    <w:multiLevelType w:val="hybridMultilevel"/>
    <w:tmpl w:val="672C88B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60CD6558"/>
    <w:multiLevelType w:val="hybridMultilevel"/>
    <w:tmpl w:val="1F6E456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2ED75A2"/>
    <w:multiLevelType w:val="hybridMultilevel"/>
    <w:tmpl w:val="11044C1C"/>
    <w:lvl w:ilvl="0" w:tplc="0416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163D5A"/>
    <w:multiLevelType w:val="hybridMultilevel"/>
    <w:tmpl w:val="60946F46"/>
    <w:lvl w:ilvl="0" w:tplc="87E4BF88">
      <w:start w:val="1"/>
      <w:numFmt w:val="lowerLetter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11" w15:restartNumberingAfterBreak="0">
    <w:nsid w:val="7A2071A1"/>
    <w:multiLevelType w:val="multilevel"/>
    <w:tmpl w:val="D9BA6E6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5">
    <w:abstractNumId w:val="12"/>
  </w:num>
  <w:num w:numId="1" w16cid:durableId="1076589895">
    <w:abstractNumId w:val="8"/>
  </w:num>
  <w:num w:numId="2" w16cid:durableId="375743303">
    <w:abstractNumId w:val="2"/>
  </w:num>
  <w:num w:numId="3" w16cid:durableId="1664745976">
    <w:abstractNumId w:val="10"/>
  </w:num>
  <w:num w:numId="4" w16cid:durableId="1177110627">
    <w:abstractNumId w:val="5"/>
  </w:num>
  <w:num w:numId="5" w16cid:durableId="773747794">
    <w:abstractNumId w:val="0"/>
  </w:num>
  <w:num w:numId="6" w16cid:durableId="1253973775">
    <w:abstractNumId w:val="4"/>
  </w:num>
  <w:num w:numId="7" w16cid:durableId="293755408">
    <w:abstractNumId w:val="6"/>
  </w:num>
  <w:num w:numId="8" w16cid:durableId="473254797">
    <w:abstractNumId w:val="9"/>
  </w:num>
  <w:num w:numId="9" w16cid:durableId="1121455107">
    <w:abstractNumId w:val="11"/>
  </w:num>
  <w:num w:numId="10" w16cid:durableId="1586645317">
    <w:abstractNumId w:val="6"/>
  </w:num>
  <w:num w:numId="11" w16cid:durableId="1591892135">
    <w:abstractNumId w:val="1"/>
  </w:num>
  <w:num w:numId="12" w16cid:durableId="697434935">
    <w:abstractNumId w:val="7"/>
  </w:num>
  <w:num w:numId="13" w16cid:durableId="16021773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33976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doNotDisplayPageBoundaries/>
  <w:attachedTemplate r:id="rId1"/>
  <w:trackRevisions w:val="false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6D5"/>
    <w:rsid w:val="000021B9"/>
    <w:rsid w:val="000329A9"/>
    <w:rsid w:val="00035A5F"/>
    <w:rsid w:val="00062938"/>
    <w:rsid w:val="00081AAF"/>
    <w:rsid w:val="0008746F"/>
    <w:rsid w:val="000878FE"/>
    <w:rsid w:val="000A7C69"/>
    <w:rsid w:val="000C5AEA"/>
    <w:rsid w:val="000F59D9"/>
    <w:rsid w:val="00101C93"/>
    <w:rsid w:val="00103A6E"/>
    <w:rsid w:val="00104C9B"/>
    <w:rsid w:val="00105847"/>
    <w:rsid w:val="0010710F"/>
    <w:rsid w:val="001114F1"/>
    <w:rsid w:val="00122868"/>
    <w:rsid w:val="001439F4"/>
    <w:rsid w:val="00150DB1"/>
    <w:rsid w:val="00161838"/>
    <w:rsid w:val="001748A7"/>
    <w:rsid w:val="001817C8"/>
    <w:rsid w:val="001A0E1A"/>
    <w:rsid w:val="001C520B"/>
    <w:rsid w:val="001E24C3"/>
    <w:rsid w:val="001E6724"/>
    <w:rsid w:val="001F25AC"/>
    <w:rsid w:val="001F5FE7"/>
    <w:rsid w:val="00210FCD"/>
    <w:rsid w:val="002429B6"/>
    <w:rsid w:val="00244E0A"/>
    <w:rsid w:val="00254805"/>
    <w:rsid w:val="002627CC"/>
    <w:rsid w:val="0026632C"/>
    <w:rsid w:val="00270BA0"/>
    <w:rsid w:val="00281AC3"/>
    <w:rsid w:val="00283BFD"/>
    <w:rsid w:val="002921CE"/>
    <w:rsid w:val="00294222"/>
    <w:rsid w:val="0029606F"/>
    <w:rsid w:val="002A335D"/>
    <w:rsid w:val="002C09C5"/>
    <w:rsid w:val="002C745E"/>
    <w:rsid w:val="002F0725"/>
    <w:rsid w:val="00301987"/>
    <w:rsid w:val="00315762"/>
    <w:rsid w:val="003170A5"/>
    <w:rsid w:val="003214DE"/>
    <w:rsid w:val="00321F00"/>
    <w:rsid w:val="003374BA"/>
    <w:rsid w:val="00344C6C"/>
    <w:rsid w:val="00360623"/>
    <w:rsid w:val="00360F7D"/>
    <w:rsid w:val="003678C7"/>
    <w:rsid w:val="003915E9"/>
    <w:rsid w:val="00392AD0"/>
    <w:rsid w:val="00393BFD"/>
    <w:rsid w:val="003B46D9"/>
    <w:rsid w:val="003C194E"/>
    <w:rsid w:val="003D6B7F"/>
    <w:rsid w:val="003E589A"/>
    <w:rsid w:val="003F3945"/>
    <w:rsid w:val="003F6CC4"/>
    <w:rsid w:val="00400262"/>
    <w:rsid w:val="004022A8"/>
    <w:rsid w:val="004150F4"/>
    <w:rsid w:val="0041600F"/>
    <w:rsid w:val="004264A8"/>
    <w:rsid w:val="004268A2"/>
    <w:rsid w:val="00440148"/>
    <w:rsid w:val="0044637B"/>
    <w:rsid w:val="004708D7"/>
    <w:rsid w:val="00494AA8"/>
    <w:rsid w:val="0049569E"/>
    <w:rsid w:val="004A02A5"/>
    <w:rsid w:val="004B0D61"/>
    <w:rsid w:val="004C6B90"/>
    <w:rsid w:val="004D1FFD"/>
    <w:rsid w:val="004E061A"/>
    <w:rsid w:val="004E74D1"/>
    <w:rsid w:val="004F0F7D"/>
    <w:rsid w:val="004F5B67"/>
    <w:rsid w:val="00500613"/>
    <w:rsid w:val="00510A66"/>
    <w:rsid w:val="00514BD3"/>
    <w:rsid w:val="00536B4B"/>
    <w:rsid w:val="005412F4"/>
    <w:rsid w:val="00543C63"/>
    <w:rsid w:val="005502CE"/>
    <w:rsid w:val="0056213B"/>
    <w:rsid w:val="00566D3C"/>
    <w:rsid w:val="005A3F65"/>
    <w:rsid w:val="005A567F"/>
    <w:rsid w:val="005A62A1"/>
    <w:rsid w:val="005A7D0F"/>
    <w:rsid w:val="005B3B0F"/>
    <w:rsid w:val="005C224F"/>
    <w:rsid w:val="005C36EC"/>
    <w:rsid w:val="005C7639"/>
    <w:rsid w:val="005C7D0D"/>
    <w:rsid w:val="005D2A9F"/>
    <w:rsid w:val="005D63AA"/>
    <w:rsid w:val="005F2F87"/>
    <w:rsid w:val="005F61D8"/>
    <w:rsid w:val="00602BFF"/>
    <w:rsid w:val="0060771C"/>
    <w:rsid w:val="006254B1"/>
    <w:rsid w:val="00632C55"/>
    <w:rsid w:val="00637518"/>
    <w:rsid w:val="00650019"/>
    <w:rsid w:val="00656BD3"/>
    <w:rsid w:val="00663FB3"/>
    <w:rsid w:val="0066758C"/>
    <w:rsid w:val="00674643"/>
    <w:rsid w:val="0067695E"/>
    <w:rsid w:val="00691BEC"/>
    <w:rsid w:val="00694B39"/>
    <w:rsid w:val="006973E3"/>
    <w:rsid w:val="006A146C"/>
    <w:rsid w:val="006A2209"/>
    <w:rsid w:val="006C13DA"/>
    <w:rsid w:val="006C6B02"/>
    <w:rsid w:val="006D09F4"/>
    <w:rsid w:val="006E07FE"/>
    <w:rsid w:val="006E1C5E"/>
    <w:rsid w:val="006E606B"/>
    <w:rsid w:val="006F29D3"/>
    <w:rsid w:val="006F2FDB"/>
    <w:rsid w:val="006F4E18"/>
    <w:rsid w:val="006F67C6"/>
    <w:rsid w:val="00703E0A"/>
    <w:rsid w:val="00705DF2"/>
    <w:rsid w:val="00711E93"/>
    <w:rsid w:val="007134A4"/>
    <w:rsid w:val="00714BDF"/>
    <w:rsid w:val="0071664D"/>
    <w:rsid w:val="00717E68"/>
    <w:rsid w:val="00722D95"/>
    <w:rsid w:val="00736B12"/>
    <w:rsid w:val="007454E4"/>
    <w:rsid w:val="00750FDD"/>
    <w:rsid w:val="0075221C"/>
    <w:rsid w:val="007529C8"/>
    <w:rsid w:val="0075313B"/>
    <w:rsid w:val="007602F2"/>
    <w:rsid w:val="00784F3C"/>
    <w:rsid w:val="00786B1E"/>
    <w:rsid w:val="007A436E"/>
    <w:rsid w:val="007A505B"/>
    <w:rsid w:val="007C1723"/>
    <w:rsid w:val="007E738D"/>
    <w:rsid w:val="007F6933"/>
    <w:rsid w:val="007F6E50"/>
    <w:rsid w:val="0080377B"/>
    <w:rsid w:val="00807A50"/>
    <w:rsid w:val="00817608"/>
    <w:rsid w:val="00842792"/>
    <w:rsid w:val="00851BFB"/>
    <w:rsid w:val="00863367"/>
    <w:rsid w:val="0086633F"/>
    <w:rsid w:val="0087013C"/>
    <w:rsid w:val="00871BC8"/>
    <w:rsid w:val="00885ABD"/>
    <w:rsid w:val="008947A9"/>
    <w:rsid w:val="008A6570"/>
    <w:rsid w:val="008C225D"/>
    <w:rsid w:val="008C71D8"/>
    <w:rsid w:val="008C7D48"/>
    <w:rsid w:val="008D6BD4"/>
    <w:rsid w:val="008E1B2E"/>
    <w:rsid w:val="008E3CB8"/>
    <w:rsid w:val="008F112E"/>
    <w:rsid w:val="00901A45"/>
    <w:rsid w:val="0092173D"/>
    <w:rsid w:val="00923B6B"/>
    <w:rsid w:val="00941FBB"/>
    <w:rsid w:val="009424F6"/>
    <w:rsid w:val="00945FB6"/>
    <w:rsid w:val="0096469B"/>
    <w:rsid w:val="0097126F"/>
    <w:rsid w:val="00992057"/>
    <w:rsid w:val="009B4C12"/>
    <w:rsid w:val="009B4D7A"/>
    <w:rsid w:val="009B729F"/>
    <w:rsid w:val="009E1450"/>
    <w:rsid w:val="009F065F"/>
    <w:rsid w:val="00A1128B"/>
    <w:rsid w:val="00A13959"/>
    <w:rsid w:val="00A167F6"/>
    <w:rsid w:val="00A27286"/>
    <w:rsid w:val="00A32A4C"/>
    <w:rsid w:val="00A3616B"/>
    <w:rsid w:val="00A44138"/>
    <w:rsid w:val="00A47106"/>
    <w:rsid w:val="00A52F32"/>
    <w:rsid w:val="00A57C20"/>
    <w:rsid w:val="00A716D5"/>
    <w:rsid w:val="00A72923"/>
    <w:rsid w:val="00A943FB"/>
    <w:rsid w:val="00AA1B55"/>
    <w:rsid w:val="00AB208B"/>
    <w:rsid w:val="00AB4D29"/>
    <w:rsid w:val="00AB686F"/>
    <w:rsid w:val="00AC1038"/>
    <w:rsid w:val="00AC40D0"/>
    <w:rsid w:val="00AD7588"/>
    <w:rsid w:val="00AF1A8A"/>
    <w:rsid w:val="00AF1D77"/>
    <w:rsid w:val="00B3356D"/>
    <w:rsid w:val="00B404B3"/>
    <w:rsid w:val="00B43AFD"/>
    <w:rsid w:val="00B53DC6"/>
    <w:rsid w:val="00B57E7F"/>
    <w:rsid w:val="00B62AAD"/>
    <w:rsid w:val="00B6329F"/>
    <w:rsid w:val="00B724AA"/>
    <w:rsid w:val="00B90409"/>
    <w:rsid w:val="00BA1576"/>
    <w:rsid w:val="00BB70D0"/>
    <w:rsid w:val="00BF67AD"/>
    <w:rsid w:val="00BF728D"/>
    <w:rsid w:val="00BF7673"/>
    <w:rsid w:val="00C03A3F"/>
    <w:rsid w:val="00C05768"/>
    <w:rsid w:val="00C06174"/>
    <w:rsid w:val="00C0631D"/>
    <w:rsid w:val="00C06F90"/>
    <w:rsid w:val="00C15F01"/>
    <w:rsid w:val="00C17C07"/>
    <w:rsid w:val="00C4691F"/>
    <w:rsid w:val="00C543E2"/>
    <w:rsid w:val="00C757DB"/>
    <w:rsid w:val="00C75FEA"/>
    <w:rsid w:val="00C82F4A"/>
    <w:rsid w:val="00C84579"/>
    <w:rsid w:val="00C86E95"/>
    <w:rsid w:val="00C9346A"/>
    <w:rsid w:val="00CA3202"/>
    <w:rsid w:val="00CA78B1"/>
    <w:rsid w:val="00CB0038"/>
    <w:rsid w:val="00CB5F39"/>
    <w:rsid w:val="00CD2F72"/>
    <w:rsid w:val="00CD5688"/>
    <w:rsid w:val="00D039E6"/>
    <w:rsid w:val="00D10ABA"/>
    <w:rsid w:val="00D17E4B"/>
    <w:rsid w:val="00D20D0B"/>
    <w:rsid w:val="00D54B94"/>
    <w:rsid w:val="00D55342"/>
    <w:rsid w:val="00D66C3B"/>
    <w:rsid w:val="00D67CFE"/>
    <w:rsid w:val="00D75AA0"/>
    <w:rsid w:val="00D8402B"/>
    <w:rsid w:val="00DE3144"/>
    <w:rsid w:val="00DE5746"/>
    <w:rsid w:val="00E44295"/>
    <w:rsid w:val="00E44D8A"/>
    <w:rsid w:val="00E7711B"/>
    <w:rsid w:val="00E821F7"/>
    <w:rsid w:val="00E82245"/>
    <w:rsid w:val="00E84E1F"/>
    <w:rsid w:val="00E868F7"/>
    <w:rsid w:val="00E911DE"/>
    <w:rsid w:val="00E9678C"/>
    <w:rsid w:val="00EA2279"/>
    <w:rsid w:val="00EB01BF"/>
    <w:rsid w:val="00EB7B2F"/>
    <w:rsid w:val="00EC361A"/>
    <w:rsid w:val="00EC386F"/>
    <w:rsid w:val="00EC3AD8"/>
    <w:rsid w:val="00EE78A7"/>
    <w:rsid w:val="00F0096F"/>
    <w:rsid w:val="00F27BB2"/>
    <w:rsid w:val="00F54675"/>
    <w:rsid w:val="00F63485"/>
    <w:rsid w:val="00F642CB"/>
    <w:rsid w:val="00F76D80"/>
    <w:rsid w:val="00F91710"/>
    <w:rsid w:val="00F94487"/>
    <w:rsid w:val="00F9522D"/>
    <w:rsid w:val="00FA4645"/>
    <w:rsid w:val="00FA6740"/>
    <w:rsid w:val="00FA6E7D"/>
    <w:rsid w:val="00FB0066"/>
    <w:rsid w:val="00FB548B"/>
    <w:rsid w:val="00FC29F9"/>
    <w:rsid w:val="00FC4FBB"/>
    <w:rsid w:val="00FC700E"/>
    <w:rsid w:val="00FD5FA9"/>
    <w:rsid w:val="00FF0A36"/>
    <w:rsid w:val="00FF7783"/>
    <w:rsid w:val="1461822B"/>
    <w:rsid w:val="21A172ED"/>
    <w:rsid w:val="484C2822"/>
    <w:rsid w:val="74CEA533"/>
    <w:rsid w:val="7B8A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0FEA37"/>
  <w15:docId w15:val="{CCD5106C-4BB9-48B3-938D-AB369075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716D5"/>
    <w:rPr>
      <w:sz w:val="24"/>
      <w:szCs w:val="24"/>
    </w:rPr>
  </w:style>
  <w:style w:type="paragraph" w:styleId="Ttulo1">
    <w:name w:val="heading 1"/>
    <w:basedOn w:val="Normal"/>
    <w:next w:val="Normal"/>
    <w:qFormat/>
    <w:rsid w:val="00A716D5"/>
    <w:pPr>
      <w:keepNext/>
      <w:framePr w:hSpace="141" w:wrap="around" w:hAnchor="page" w:vAnchor="text" w:x="1731" w:y="206"/>
      <w:suppressOverlap/>
      <w:jc w:val="center"/>
      <w:outlineLvl w:val="0"/>
    </w:pPr>
    <w:rPr>
      <w:rFonts w:ascii="Verdana" w:hAnsi="Verdana"/>
      <w:b/>
      <w:bCs/>
      <w:sz w:val="18"/>
      <w:szCs w:val="20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A716D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semiHidden/>
    <w:rsid w:val="00A716D5"/>
    <w:pPr>
      <w:tabs>
        <w:tab w:val="center" w:pos="4252"/>
        <w:tab w:val="right" w:pos="8504"/>
      </w:tabs>
    </w:pPr>
  </w:style>
  <w:style w:type="paragraph" w:styleId="Corpodetexto">
    <w:name w:val="Body Text"/>
    <w:basedOn w:val="Normal"/>
    <w:semiHidden/>
    <w:rsid w:val="00A716D5"/>
    <w:pPr>
      <w:jc w:val="both"/>
    </w:pPr>
    <w:rPr>
      <w:rFonts w:ascii="Verdana" w:hAnsi="Verdana"/>
    </w:rPr>
  </w:style>
  <w:style w:type="character" w:styleId="Nmerodepgina">
    <w:name w:val="page number"/>
    <w:basedOn w:val="Fontepargpadro"/>
    <w:semiHidden/>
    <w:rsid w:val="00A716D5"/>
  </w:style>
  <w:style w:type="paragraph" w:styleId="PargrafodaLista">
    <w:name w:val="List Paragraph"/>
    <w:basedOn w:val="Normal"/>
    <w:uiPriority w:val="99"/>
    <w:qFormat/>
    <w:rsid w:val="00BF67AD"/>
    <w:pPr>
      <w:ind w:left="708"/>
    </w:pPr>
  </w:style>
  <w:style w:type="character" w:styleId="CabealhoChar" w:customStyle="1">
    <w:name w:val="Cabeçalho Char"/>
    <w:link w:val="Cabealho"/>
    <w:uiPriority w:val="99"/>
    <w:rsid w:val="00F642CB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642CB"/>
    <w:rPr>
      <w:rFonts w:ascii="Tahoma" w:hAnsi="Tahoma"/>
      <w:sz w:val="16"/>
      <w:szCs w:val="16"/>
    </w:rPr>
  </w:style>
  <w:style w:type="character" w:styleId="TextodebaloChar" w:customStyle="1">
    <w:name w:val="Texto de balão Char"/>
    <w:link w:val="Textodebalo"/>
    <w:uiPriority w:val="99"/>
    <w:semiHidden/>
    <w:rsid w:val="00F642CB"/>
    <w:rPr>
      <w:rFonts w:ascii="Tahoma" w:hAnsi="Tahoma" w:cs="Tahoma"/>
      <w:sz w:val="16"/>
      <w:szCs w:val="16"/>
    </w:rPr>
  </w:style>
  <w:style w:type="paragraph" w:styleId="Default" w:customStyle="1">
    <w:name w:val="Default"/>
    <w:rsid w:val="00B57E7F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styleId="NormalWeb">
    <w:name w:val="Normal (Web)"/>
    <w:basedOn w:val="Normal"/>
    <w:rsid w:val="00BF728D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A1128B"/>
    <w:rPr>
      <w:color w:val="0000FF"/>
      <w:u w:val="single"/>
    </w:rPr>
  </w:style>
  <w:style w:type="character" w:styleId="hps" w:customStyle="1">
    <w:name w:val="hps"/>
    <w:basedOn w:val="Fontepargpadro"/>
    <w:rsid w:val="006F2FDB"/>
  </w:style>
  <w:style w:type="character" w:styleId="nfase">
    <w:name w:val="Emphasis"/>
    <w:basedOn w:val="Fontepargpadro"/>
    <w:uiPriority w:val="20"/>
    <w:qFormat/>
    <w:rsid w:val="00D039E6"/>
    <w:rPr>
      <w:i/>
      <w:iCs/>
    </w:rPr>
  </w:style>
  <w:style w:type="character" w:styleId="Meno1" w:customStyle="1">
    <w:name w:val="Menção1"/>
    <w:basedOn w:val="Fontepargpadro"/>
    <w:uiPriority w:val="99"/>
    <w:semiHidden/>
    <w:unhideWhenUsed/>
    <w:rsid w:val="00283BFD"/>
    <w:rPr>
      <w:color w:val="2B579A"/>
      <w:shd w:val="clear" w:color="auto" w:fill="E6E6E6"/>
    </w:rPr>
  </w:style>
  <w:style w:type="character" w:styleId="apple-converted-space" w:customStyle="1">
    <w:name w:val="apple-converted-space"/>
    <w:basedOn w:val="Fontepargpadro"/>
    <w:rsid w:val="00081AAF"/>
  </w:style>
  <w:style w:type="character" w:styleId="MenoPendente">
    <w:name w:val="Unresolved Mention"/>
    <w:basedOn w:val="Fontepargpadro"/>
    <w:uiPriority w:val="99"/>
    <w:semiHidden/>
    <w:unhideWhenUsed/>
    <w:rsid w:val="00A943FB"/>
    <w:rPr>
      <w:color w:val="605E5C"/>
      <w:shd w:val="clear" w:color="auto" w:fill="E1DFDD"/>
    </w:rPr>
  </w:style>
  <w:style w:type="character" w:styleId="ff2" w:customStyle="1">
    <w:name w:val="ff2"/>
    <w:basedOn w:val="Fontepargpadro"/>
    <w:rsid w:val="00035A5F"/>
  </w:style>
  <w:style w:type="character" w:styleId="a" w:customStyle="1">
    <w:name w:val="_"/>
    <w:basedOn w:val="Fontepargpadro"/>
    <w:rsid w:val="00104C9B"/>
  </w:style>
  <w:style w:type="character" w:styleId="CdigoHTML">
    <w:name w:val="HTML Code"/>
    <w:basedOn w:val="Fontepargpadro"/>
    <w:uiPriority w:val="99"/>
    <w:semiHidden/>
    <w:unhideWhenUsed/>
    <w:rsid w:val="003D6B7F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60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6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7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1123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4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406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288607">
                  <w:marLeft w:val="75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376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560665">
                  <w:marLeft w:val="75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8942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5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574539">
                  <w:marLeft w:val="75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0720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908882">
                  <w:marLeft w:val="75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79775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76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585049">
                  <w:marLeft w:val="75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0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9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1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0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9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4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FATEC\2012.1\IHC\Provas\Fatec_IHC_Prova_P1_2012.1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9AD9095C28F449792C1CAA266EF18" ma:contentTypeVersion="4" ma:contentTypeDescription="Create a new document." ma:contentTypeScope="" ma:versionID="4ec3258ae9edc6b5d9b22d6319a8dc43">
  <xsd:schema xmlns:xsd="http://www.w3.org/2001/XMLSchema" xmlns:xs="http://www.w3.org/2001/XMLSchema" xmlns:p="http://schemas.microsoft.com/office/2006/metadata/properties" xmlns:ns2="a0e8a297-b2ff-42b1-a032-aa71bc0de56b" targetNamespace="http://schemas.microsoft.com/office/2006/metadata/properties" ma:root="true" ma:fieldsID="0f0d9185792cb7de833585195547a410" ns2:_="">
    <xsd:import namespace="a0e8a297-b2ff-42b1-a032-aa71bc0de56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e8a297-b2ff-42b1-a032-aa71bc0de56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0e8a297-b2ff-42b1-a032-aa71bc0de56b" xsi:nil="true"/>
  </documentManagement>
</p:properties>
</file>

<file path=customXml/itemProps1.xml><?xml version="1.0" encoding="utf-8"?>
<ds:datastoreItem xmlns:ds="http://schemas.openxmlformats.org/officeDocument/2006/customXml" ds:itemID="{87D4BD5C-52F0-4EF1-9A5C-F8E957E48C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8FAA18-B8DB-4DDA-9ABF-4FFED723CCF5}"/>
</file>

<file path=customXml/itemProps3.xml><?xml version="1.0" encoding="utf-8"?>
<ds:datastoreItem xmlns:ds="http://schemas.openxmlformats.org/officeDocument/2006/customXml" ds:itemID="{4FED0145-603E-41D1-85F4-B8518F91B64F}"/>
</file>

<file path=customXml/itemProps4.xml><?xml version="1.0" encoding="utf-8"?>
<ds:datastoreItem xmlns:ds="http://schemas.openxmlformats.org/officeDocument/2006/customXml" ds:itemID="{31DE0289-FCE4-4467-996D-EE60886819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Fatec_IHC_Prova_P1_2012.1</ap:Template>
  <ap:Application>Microsoft Word for the web</ap:Application>
  <ap:DocSecurity>0</ap:DocSecurity>
  <ap:ScaleCrop>false</ap:ScaleCrop>
  <ap:Company>Salgado Home System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</dc:title>
  <dc:creator>fatec</dc:creator>
  <cp:lastModifiedBy>VAGNER DOS SANTOS MACEDO</cp:lastModifiedBy>
  <cp:revision>41</cp:revision>
  <cp:lastPrinted>2017-04-03T19:20:00Z</cp:lastPrinted>
  <dcterms:created xsi:type="dcterms:W3CDTF">2023-05-30T13:00:00Z</dcterms:created>
  <dcterms:modified xsi:type="dcterms:W3CDTF">2024-11-27T16:13:37Z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0x0101003339AD9095C28F449792C1CAA266EF18</vt:lpwstr>
  </property>
  <property fmtid="{D5CDD505-2E9C-101B-9397-08002B2CF9AE}" pid="3" name="Order">
    <vt:r8>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